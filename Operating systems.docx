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00"/>
      </w:tblGrid>
      <w:tr w:rsidR="004B7E44" w14:paraId="56DE7050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56474EDC" w14:textId="2C90D77B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DF63547" wp14:editId="41D2B27C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8541FC2" w14:textId="4EEA2471" w:rsidR="004B7E44" w:rsidRPr="00996579" w:rsidRDefault="00996579" w:rsidP="004B7E44">
                                  <w:pPr>
                                    <w:pStyle w:val="Title"/>
                                    <w:rPr>
                                      <w:sz w:val="104"/>
                                      <w:szCs w:val="104"/>
                                    </w:rPr>
                                  </w:pPr>
                                  <w:r w:rsidRPr="00996579">
                                    <w:rPr>
                                      <w:sz w:val="104"/>
                                      <w:szCs w:val="104"/>
                                    </w:rPr>
                                    <w:t xml:space="preserve">Operating </w:t>
                                  </w:r>
                                </w:p>
                                <w:p w14:paraId="0784D89F" w14:textId="6D6738BC" w:rsidR="00996579" w:rsidRPr="00996579" w:rsidRDefault="00996579" w:rsidP="004B7E44">
                                  <w:pPr>
                                    <w:pStyle w:val="Title"/>
                                    <w:rPr>
                                      <w:sz w:val="104"/>
                                      <w:szCs w:val="104"/>
                                    </w:rPr>
                                  </w:pPr>
                                  <w:r>
                                    <w:rPr>
                                      <w:sz w:val="104"/>
                                      <w:szCs w:val="104"/>
                                    </w:rPr>
                                    <w:t xml:space="preserve">         </w:t>
                                  </w:r>
                                  <w:r w:rsidRPr="00996579">
                                    <w:rPr>
                                      <w:sz w:val="104"/>
                                      <w:szCs w:val="104"/>
                                    </w:rPr>
                                    <w:t>systems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DF6354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" filled="f" stroked="f" strokeweight=".5pt">
                      <v:textbox>
                        <w:txbxContent>
                          <w:p w14:paraId="48541FC2" w14:textId="4EEA2471" w:rsidR="004B7E44" w:rsidRPr="00996579" w:rsidRDefault="00996579" w:rsidP="004B7E44">
                            <w:pPr>
                              <w:pStyle w:val="Title"/>
                              <w:rPr>
                                <w:sz w:val="104"/>
                                <w:szCs w:val="104"/>
                              </w:rPr>
                            </w:pPr>
                            <w:r w:rsidRPr="00996579">
                              <w:rPr>
                                <w:sz w:val="104"/>
                                <w:szCs w:val="104"/>
                              </w:rPr>
                              <w:t xml:space="preserve">Operating </w:t>
                            </w:r>
                          </w:p>
                          <w:p w14:paraId="0784D89F" w14:textId="6D6738BC" w:rsidR="00996579" w:rsidRPr="00996579" w:rsidRDefault="00996579" w:rsidP="004B7E44">
                            <w:pPr>
                              <w:pStyle w:val="Title"/>
                              <w:rPr>
                                <w:sz w:val="104"/>
                                <w:szCs w:val="104"/>
                              </w:rPr>
                            </w:pPr>
                            <w:r>
                              <w:rPr>
                                <w:sz w:val="104"/>
                                <w:szCs w:val="104"/>
                              </w:rPr>
                              <w:t xml:space="preserve">         </w:t>
                            </w:r>
                            <w:r w:rsidRPr="00996579">
                              <w:rPr>
                                <w:sz w:val="104"/>
                                <w:szCs w:val="104"/>
                              </w:rPr>
                              <w:t>systems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8A93121" w14:textId="13094B96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095F91C" wp14:editId="757A1EEF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03455FB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5DCE8558" w14:textId="74B3762E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B9998EA" wp14:editId="0A3C8B51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8E6411D" w14:textId="018D498A" w:rsidR="004B7E44" w:rsidRPr="00996579" w:rsidRDefault="00996579" w:rsidP="004B7E44">
                                  <w:pPr>
                                    <w:pStyle w:val="Subtitle"/>
                                    <w:rPr>
                                      <w:sz w:val="64"/>
                                      <w:szCs w:val="64"/>
                                    </w:rPr>
                                  </w:pPr>
                                  <w:r w:rsidRPr="00996579">
                                    <w:rPr>
                                      <w:sz w:val="64"/>
                                      <w:szCs w:val="64"/>
                                    </w:rPr>
                                    <w:t>ECE 001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B9998EA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" filled="f" stroked="f" strokeweight=".5pt">
                      <v:textbox>
                        <w:txbxContent>
                          <w:p w14:paraId="38E6411D" w14:textId="018D498A" w:rsidR="004B7E44" w:rsidRPr="00996579" w:rsidRDefault="00996579" w:rsidP="004B7E44">
                            <w:pPr>
                              <w:pStyle w:val="Subtitle"/>
                              <w:rPr>
                                <w:sz w:val="64"/>
                                <w:szCs w:val="64"/>
                              </w:rPr>
                            </w:pPr>
                            <w:r w:rsidRPr="00996579">
                              <w:rPr>
                                <w:sz w:val="64"/>
                                <w:szCs w:val="64"/>
                              </w:rPr>
                              <w:t>ECE 001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7EA1A3D5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E8783C2" w14:textId="2A17FEE4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CA1045E" wp14:editId="11D8B24B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8A05B22" w14:textId="0B509B86" w:rsidR="004B7E44" w:rsidRPr="004B7E44" w:rsidRDefault="00996579" w:rsidP="004B7E44">
                                  <w:pPr>
                                    <w:pStyle w:val="Heading1"/>
                                  </w:pPr>
                                  <w:r>
                                    <w:t xml:space="preserve">Fady Sabry Kamel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CA1045E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Ok492I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14:paraId="28A05B22" w14:textId="0B509B86" w:rsidR="004B7E44" w:rsidRPr="004B7E44" w:rsidRDefault="00996579" w:rsidP="004B7E44">
                            <w:pPr>
                              <w:pStyle w:val="Heading1"/>
                            </w:pPr>
                            <w:r>
                              <w:t xml:space="preserve">Fady Sabry Kamel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FD66306" w14:textId="2EF4C0DC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477B067" wp14:editId="16A86CB9">
                      <wp:extent cx="5842000" cy="1104900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42000" cy="1104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6C41BAF" w14:textId="38D4FA5F" w:rsidR="004B7E44" w:rsidRPr="004B7E44" w:rsidRDefault="00996579" w:rsidP="004B7E44">
                                  <w:r>
                                    <w:t>Student ID</w:t>
                                  </w:r>
                                  <w:r>
                                    <w:tab/>
                                    <w:t xml:space="preserve">:      2166120200101101  </w:t>
                                  </w:r>
                                </w:p>
                                <w:p w14:paraId="6C66D346" w14:textId="7C84334E" w:rsidR="004B7E44" w:rsidRDefault="00996579" w:rsidP="004B7E44">
                                  <w:r>
                                    <w:t xml:space="preserve">B.N   </w:t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  <w:t>:      564</w:t>
                                  </w:r>
                                </w:p>
                                <w:p w14:paraId="76B144F3" w14:textId="7227FDFD" w:rsidR="00996579" w:rsidRDefault="00996579" w:rsidP="004B7E44">
                                  <w:r>
                                    <w:t>Date</w:t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  <w:t>:      June 7, 2021</w:t>
                                  </w:r>
                                </w:p>
                                <w:p w14:paraId="22258296" w14:textId="1ACD983C" w:rsidR="00415475" w:rsidRPr="004B7E44" w:rsidRDefault="00415475" w:rsidP="00415475">
                                  <w:r>
                                    <w:t xml:space="preserve">GitHub-Link:     </w:t>
                                  </w:r>
                                  <w:r w:rsidRPr="00415475">
                                    <w:t>https://github.com/fady-sabry11/html-project-repo</w:t>
                                  </w:r>
                                  <w:r>
                                    <w:t xml:space="preserve"> </w:t>
                                  </w:r>
                                </w:p>
                                <w:p w14:paraId="35908885" w14:textId="77777777" w:rsidR="00415475" w:rsidRPr="004B7E44" w:rsidRDefault="00415475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477B06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7" o:spid="_x0000_s1029" type="#_x0000_t202" style="width:460pt;height:8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" filled="f" stroked="f" strokeweight=".5pt">
                      <v:textbox>
                        <w:txbxContent>
                          <w:p w14:paraId="46C41BAF" w14:textId="38D4FA5F" w:rsidR="004B7E44" w:rsidRPr="004B7E44" w:rsidRDefault="00996579" w:rsidP="004B7E44">
                            <w:r>
                              <w:t>Student ID</w:t>
                            </w:r>
                            <w:r>
                              <w:tab/>
                              <w:t xml:space="preserve">:      2166120200101101  </w:t>
                            </w:r>
                          </w:p>
                          <w:p w14:paraId="6C66D346" w14:textId="7C84334E" w:rsidR="004B7E44" w:rsidRDefault="00996579" w:rsidP="004B7E44">
                            <w:r>
                              <w:t xml:space="preserve">B.N   </w:t>
                            </w:r>
                            <w:r>
                              <w:tab/>
                            </w:r>
                            <w:r>
                              <w:tab/>
                              <w:t>:      564</w:t>
                            </w:r>
                          </w:p>
                          <w:p w14:paraId="76B144F3" w14:textId="7227FDFD" w:rsidR="00996579" w:rsidRDefault="00996579" w:rsidP="004B7E44">
                            <w:r>
                              <w:t>Date</w:t>
                            </w:r>
                            <w:r>
                              <w:tab/>
                            </w:r>
                            <w:r>
                              <w:tab/>
                              <w:t>:      June 7, 2021</w:t>
                            </w:r>
                          </w:p>
                          <w:p w14:paraId="22258296" w14:textId="1ACD983C" w:rsidR="00415475" w:rsidRPr="004B7E44" w:rsidRDefault="00415475" w:rsidP="00415475">
                            <w:r>
                              <w:t xml:space="preserve">GitHub-Link:     </w:t>
                            </w:r>
                            <w:r w:rsidRPr="00415475">
                              <w:t>https://github.com/fady-sabry11/html-project-repo</w:t>
                            </w:r>
                            <w:r>
                              <w:t xml:space="preserve"> </w:t>
                            </w:r>
                          </w:p>
                          <w:p w14:paraId="35908885" w14:textId="77777777" w:rsidR="00415475" w:rsidRPr="004B7E44" w:rsidRDefault="00415475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1A172D99" w14:textId="13A0CA36" w:rsidR="004B7E44" w:rsidRDefault="002C7768" w:rsidP="004B7E44">
      <w:pPr>
        <w:rPr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658239" behindDoc="1" locked="0" layoutInCell="1" allowOverlap="1" wp14:anchorId="1FFE072B" wp14:editId="2847DC01">
            <wp:simplePos x="0" y="0"/>
            <wp:positionH relativeFrom="page">
              <wp:align>left</wp:align>
            </wp:positionH>
            <wp:positionV relativeFrom="paragraph">
              <wp:posOffset>-456656</wp:posOffset>
            </wp:positionV>
            <wp:extent cx="7794171" cy="11691257"/>
            <wp:effectExtent l="0" t="0" r="0" b="57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4171" cy="11691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A1EAB9E" wp14:editId="6AF705B2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E228F3" id="Rectangle 2" o:spid="_x0000_s1026" alt="colored rectangle" style="position:absolute;margin-left:-57.6pt;margin-top:162.2pt;width:531.35pt;height:471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" fillcolor="#a4063e [3204]" stroked="f" strokeweight="2pt">
                <w10:wrap anchory="page"/>
              </v:rect>
            </w:pict>
          </mc:Fallback>
        </mc:AlternateContent>
      </w:r>
    </w:p>
    <w:p w14:paraId="063D0CF2" w14:textId="0ADC3540" w:rsidR="004B7E44" w:rsidRDefault="00152A2D">
      <w:pPr>
        <w:spacing w:after="200"/>
        <w:rPr>
          <w:rtl/>
          <w:lang w:bidi="ar-EG"/>
        </w:rPr>
      </w:pP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1020E71" wp14:editId="3CF38223">
                <wp:simplePos x="0" y="0"/>
                <wp:positionH relativeFrom="margin">
                  <wp:posOffset>2999740</wp:posOffset>
                </wp:positionH>
                <wp:positionV relativeFrom="paragraph">
                  <wp:posOffset>8143875</wp:posOffset>
                </wp:positionV>
                <wp:extent cx="3581400" cy="8077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1400" cy="807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D645BB" w14:textId="522168E1" w:rsidR="00152A2D" w:rsidRPr="00152A2D" w:rsidRDefault="00152A2D" w:rsidP="00152A2D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E6E7E8" w:themeColor="text1" w:themeTint="1A"/>
                                <w:sz w:val="144"/>
                                <w:szCs w:val="72"/>
                              </w:rPr>
                            </w:pPr>
                            <w:r w:rsidRPr="00152A2D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E6E7E8" w:themeColor="text1" w:themeTint="1A"/>
                                <w:sz w:val="144"/>
                                <w:szCs w:val="72"/>
                                <w:rtl/>
                              </w:rPr>
                              <w:t xml:space="preserve">كلية الهندسة </w:t>
                            </w:r>
                            <w:r w:rsidR="0006301D" w:rsidRPr="00152A2D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E6E7E8" w:themeColor="text1" w:themeTint="1A"/>
                                <w:sz w:val="144"/>
                                <w:szCs w:val="72"/>
                                <w:rtl/>
                              </w:rPr>
                              <w:t xml:space="preserve">بشبرا </w:t>
                            </w:r>
                            <w:r w:rsidR="0006301D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E6E7E8" w:themeColor="text1" w:themeTint="1A"/>
                                <w:sz w:val="144"/>
                                <w:szCs w:val="72"/>
                                <w:rtl/>
                              </w:rPr>
                              <w:t xml:space="preserve"> | </w:t>
                            </w:r>
                            <w:r w:rsidRPr="00152A2D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E6E7E8" w:themeColor="text1" w:themeTint="1A"/>
                                <w:sz w:val="144"/>
                                <w:szCs w:val="72"/>
                                <w:rtl/>
                              </w:rPr>
                              <w:t xml:space="preserve"> جامعة بنها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20E71" id="Text Box 2" o:spid="_x0000_s1030" type="#_x0000_t202" style="position:absolute;margin-left:236.2pt;margin-top:641.25pt;width:282pt;height:63.6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" filled="f" stroked="f">
                <v:textbox>
                  <w:txbxContent>
                    <w:p w14:paraId="55D645BB" w14:textId="522168E1" w:rsidR="00152A2D" w:rsidRPr="00152A2D" w:rsidRDefault="00152A2D" w:rsidP="00152A2D">
                      <w:pPr>
                        <w:jc w:val="center"/>
                        <w:rPr>
                          <w:rFonts w:ascii="Arabic Typesetting" w:hAnsi="Arabic Typesetting" w:cs="Arabic Typesetting"/>
                          <w:b/>
                          <w:bCs/>
                          <w:color w:val="E6E7E8" w:themeColor="text1" w:themeTint="1A"/>
                          <w:sz w:val="144"/>
                          <w:szCs w:val="72"/>
                        </w:rPr>
                      </w:pPr>
                      <w:r w:rsidRPr="00152A2D">
                        <w:rPr>
                          <w:rFonts w:ascii="Arabic Typesetting" w:hAnsi="Arabic Typesetting" w:cs="Arabic Typesetting" w:hint="cs"/>
                          <w:b/>
                          <w:bCs/>
                          <w:color w:val="E6E7E8" w:themeColor="text1" w:themeTint="1A"/>
                          <w:sz w:val="144"/>
                          <w:szCs w:val="72"/>
                          <w:rtl/>
                        </w:rPr>
                        <w:t xml:space="preserve">كلية الهندسة </w:t>
                      </w:r>
                      <w:proofErr w:type="gramStart"/>
                      <w:r w:rsidR="0006301D" w:rsidRPr="00152A2D">
                        <w:rPr>
                          <w:rFonts w:ascii="Arabic Typesetting" w:hAnsi="Arabic Typesetting" w:cs="Arabic Typesetting" w:hint="cs"/>
                          <w:b/>
                          <w:bCs/>
                          <w:color w:val="E6E7E8" w:themeColor="text1" w:themeTint="1A"/>
                          <w:sz w:val="144"/>
                          <w:szCs w:val="72"/>
                          <w:rtl/>
                        </w:rPr>
                        <w:t xml:space="preserve">بشبرا </w:t>
                      </w:r>
                      <w:r w:rsidR="0006301D">
                        <w:rPr>
                          <w:rFonts w:ascii="Arabic Typesetting" w:hAnsi="Arabic Typesetting" w:cs="Arabic Typesetting" w:hint="cs"/>
                          <w:b/>
                          <w:bCs/>
                          <w:color w:val="E6E7E8" w:themeColor="text1" w:themeTint="1A"/>
                          <w:sz w:val="144"/>
                          <w:szCs w:val="72"/>
                          <w:rtl/>
                        </w:rPr>
                        <w:t xml:space="preserve"> |</w:t>
                      </w:r>
                      <w:proofErr w:type="gramEnd"/>
                      <w:r w:rsidR="0006301D">
                        <w:rPr>
                          <w:rFonts w:ascii="Arabic Typesetting" w:hAnsi="Arabic Typesetting" w:cs="Arabic Typesetting" w:hint="cs"/>
                          <w:b/>
                          <w:bCs/>
                          <w:color w:val="E6E7E8" w:themeColor="text1" w:themeTint="1A"/>
                          <w:sz w:val="144"/>
                          <w:szCs w:val="72"/>
                          <w:rtl/>
                        </w:rPr>
                        <w:t xml:space="preserve"> </w:t>
                      </w:r>
                      <w:r w:rsidRPr="00152A2D">
                        <w:rPr>
                          <w:rFonts w:ascii="Arabic Typesetting" w:hAnsi="Arabic Typesetting" w:cs="Arabic Typesetting"/>
                          <w:b/>
                          <w:bCs/>
                          <w:color w:val="E6E7E8" w:themeColor="text1" w:themeTint="1A"/>
                          <w:sz w:val="144"/>
                          <w:szCs w:val="72"/>
                          <w:rtl/>
                        </w:rPr>
                        <w:t xml:space="preserve"> جامعة بنها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B7E44">
        <w:br w:type="page"/>
      </w:r>
    </w:p>
    <w:p w14:paraId="313A936A" w14:textId="77777777" w:rsidR="00395550" w:rsidRPr="00395550" w:rsidRDefault="00395550" w:rsidP="00395550">
      <w:pPr>
        <w:rPr>
          <w:color w:val="auto"/>
          <w:sz w:val="56"/>
          <w:szCs w:val="48"/>
        </w:rPr>
      </w:pPr>
      <w:r w:rsidRPr="00395550">
        <w:rPr>
          <w:color w:val="auto"/>
          <w:sz w:val="56"/>
          <w:szCs w:val="48"/>
        </w:rPr>
        <w:lastRenderedPageBreak/>
        <w:t>Project brief</w:t>
      </w:r>
    </w:p>
    <w:p w14:paraId="2DF63EBA" w14:textId="37AF67D6" w:rsidR="00395550" w:rsidRDefault="00395550" w:rsidP="00395550">
      <w:pPr>
        <w:rPr>
          <w:color w:val="auto"/>
        </w:rPr>
      </w:pPr>
    </w:p>
    <w:p w14:paraId="2F362213" w14:textId="4B6A4A48" w:rsidR="00395550" w:rsidRPr="00395550" w:rsidRDefault="00395550" w:rsidP="00395550">
      <w:pPr>
        <w:rPr>
          <w:color w:val="auto"/>
          <w:sz w:val="36"/>
          <w:szCs w:val="28"/>
        </w:rPr>
      </w:pPr>
      <w:r w:rsidRPr="00395550">
        <w:rPr>
          <w:color w:val="auto"/>
          <w:sz w:val="36"/>
          <w:szCs w:val="28"/>
        </w:rPr>
        <w:t>operating systems</w:t>
      </w:r>
    </w:p>
    <w:p w14:paraId="4AC60134" w14:textId="77777777" w:rsidR="00395550" w:rsidRPr="00395550" w:rsidRDefault="00395550" w:rsidP="00395550">
      <w:pPr>
        <w:rPr>
          <w:color w:val="auto"/>
        </w:rPr>
      </w:pPr>
      <w:r w:rsidRPr="00395550">
        <w:rPr>
          <w:color w:val="auto"/>
        </w:rPr>
        <w:t xml:space="preserve"> </w:t>
      </w:r>
    </w:p>
    <w:p w14:paraId="536F34BE" w14:textId="230678F8" w:rsidR="00395550" w:rsidRDefault="00395550" w:rsidP="00395550">
      <w:pPr>
        <w:rPr>
          <w:rFonts w:ascii="Arial" w:hAnsi="Arial" w:cs="Arial"/>
          <w:color w:val="000000"/>
          <w:szCs w:val="28"/>
        </w:rPr>
      </w:pPr>
      <w:r w:rsidRPr="00395550">
        <w:rPr>
          <w:rFonts w:ascii="Arial" w:hAnsi="Arial" w:cs="Arial"/>
          <w:color w:val="000000"/>
          <w:szCs w:val="28"/>
        </w:rPr>
        <w:t xml:space="preserve">An </w:t>
      </w:r>
      <w:r w:rsidRPr="00395550">
        <w:rPr>
          <w:rFonts w:ascii="Arial" w:hAnsi="Arial" w:cs="Arial"/>
          <w:b/>
          <w:bCs/>
          <w:color w:val="000000"/>
          <w:szCs w:val="28"/>
        </w:rPr>
        <w:t>operating system</w:t>
      </w:r>
      <w:r w:rsidRPr="00395550">
        <w:rPr>
          <w:rFonts w:ascii="Arial" w:hAnsi="Arial" w:cs="Arial"/>
          <w:color w:val="000000"/>
          <w:szCs w:val="28"/>
        </w:rPr>
        <w:t xml:space="preserve"> is the </w:t>
      </w:r>
      <w:r w:rsidRPr="00395550">
        <w:rPr>
          <w:rFonts w:ascii="Arial" w:hAnsi="Arial" w:cs="Arial"/>
          <w:b/>
          <w:bCs/>
          <w:color w:val="000000"/>
          <w:szCs w:val="28"/>
        </w:rPr>
        <w:t>most important software</w:t>
      </w:r>
      <w:r w:rsidRPr="00395550">
        <w:rPr>
          <w:rFonts w:ascii="Arial" w:hAnsi="Arial" w:cs="Arial"/>
          <w:color w:val="000000"/>
          <w:szCs w:val="28"/>
        </w:rPr>
        <w:t xml:space="preserve"> that runs on a computer. It manages the computer's </w:t>
      </w:r>
      <w:r w:rsidRPr="00395550">
        <w:rPr>
          <w:rFonts w:ascii="Arial" w:hAnsi="Arial" w:cs="Arial"/>
          <w:b/>
          <w:bCs/>
          <w:color w:val="000000"/>
          <w:szCs w:val="28"/>
        </w:rPr>
        <w:t>memory</w:t>
      </w:r>
      <w:r w:rsidRPr="00395550">
        <w:rPr>
          <w:rFonts w:ascii="Arial" w:hAnsi="Arial" w:cs="Arial"/>
          <w:color w:val="000000"/>
          <w:szCs w:val="28"/>
        </w:rPr>
        <w:t xml:space="preserve"> and </w:t>
      </w:r>
      <w:r w:rsidRPr="00395550">
        <w:rPr>
          <w:rFonts w:ascii="Arial" w:hAnsi="Arial" w:cs="Arial"/>
          <w:b/>
          <w:bCs/>
          <w:color w:val="000000"/>
          <w:szCs w:val="28"/>
        </w:rPr>
        <w:t>processes</w:t>
      </w:r>
      <w:r w:rsidRPr="00395550">
        <w:rPr>
          <w:rFonts w:ascii="Arial" w:hAnsi="Arial" w:cs="Arial"/>
          <w:color w:val="000000"/>
          <w:szCs w:val="28"/>
        </w:rPr>
        <w:t xml:space="preserve">, as well as </w:t>
      </w:r>
    </w:p>
    <w:p w14:paraId="428A1743" w14:textId="46BED421" w:rsidR="00395550" w:rsidRPr="00395550" w:rsidRDefault="00395550" w:rsidP="00395550">
      <w:pPr>
        <w:rPr>
          <w:rFonts w:ascii="Arial" w:hAnsi="Arial" w:cs="Arial"/>
          <w:color w:val="000000"/>
          <w:szCs w:val="28"/>
        </w:rPr>
      </w:pPr>
      <w:r w:rsidRPr="00395550">
        <w:rPr>
          <w:rFonts w:ascii="Arial" w:hAnsi="Arial" w:cs="Arial"/>
          <w:color w:val="000000"/>
          <w:szCs w:val="28"/>
        </w:rPr>
        <w:t xml:space="preserve">all its </w:t>
      </w:r>
      <w:r w:rsidRPr="00395550">
        <w:rPr>
          <w:rFonts w:ascii="Arial" w:hAnsi="Arial" w:cs="Arial"/>
          <w:b/>
          <w:bCs/>
          <w:color w:val="000000"/>
          <w:szCs w:val="28"/>
        </w:rPr>
        <w:t>software</w:t>
      </w:r>
      <w:r w:rsidRPr="00395550">
        <w:rPr>
          <w:rFonts w:ascii="Arial" w:hAnsi="Arial" w:cs="Arial"/>
          <w:color w:val="000000"/>
          <w:szCs w:val="28"/>
        </w:rPr>
        <w:t xml:space="preserve"> and </w:t>
      </w:r>
      <w:r w:rsidRPr="00395550">
        <w:rPr>
          <w:rFonts w:ascii="Arial" w:hAnsi="Arial" w:cs="Arial"/>
          <w:b/>
          <w:bCs/>
          <w:color w:val="000000"/>
          <w:szCs w:val="28"/>
        </w:rPr>
        <w:t>hardware</w:t>
      </w:r>
      <w:r w:rsidRPr="00395550">
        <w:rPr>
          <w:rFonts w:ascii="Arial" w:hAnsi="Arial" w:cs="Arial"/>
          <w:color w:val="000000"/>
          <w:szCs w:val="28"/>
        </w:rPr>
        <w:t xml:space="preserve">. It also allows you to </w:t>
      </w:r>
      <w:r w:rsidRPr="00395550">
        <w:rPr>
          <w:rFonts w:ascii="Arial" w:hAnsi="Arial" w:cs="Arial"/>
          <w:b/>
          <w:bCs/>
          <w:color w:val="000000"/>
          <w:szCs w:val="28"/>
        </w:rPr>
        <w:t>communicate</w:t>
      </w:r>
      <w:r w:rsidRPr="00395550">
        <w:rPr>
          <w:rFonts w:ascii="Arial" w:hAnsi="Arial" w:cs="Arial"/>
          <w:color w:val="000000"/>
          <w:szCs w:val="28"/>
        </w:rPr>
        <w:t xml:space="preserve"> with the computer without knowing how to speak the computer's language. </w:t>
      </w:r>
      <w:r w:rsidRPr="00395550">
        <w:rPr>
          <w:rFonts w:ascii="Arial" w:hAnsi="Arial" w:cs="Arial"/>
          <w:b/>
          <w:bCs/>
          <w:color w:val="000000"/>
          <w:szCs w:val="28"/>
        </w:rPr>
        <w:t>Without an operating system, a computer is useless</w:t>
      </w:r>
      <w:r w:rsidRPr="00395550">
        <w:rPr>
          <w:rFonts w:ascii="Arial" w:hAnsi="Arial" w:cs="Arial"/>
          <w:color w:val="000000"/>
          <w:szCs w:val="28"/>
        </w:rPr>
        <w:t>.</w:t>
      </w:r>
    </w:p>
    <w:p w14:paraId="242320E5" w14:textId="32C21548" w:rsidR="00395550" w:rsidRPr="00395550" w:rsidRDefault="00395550" w:rsidP="00395550">
      <w:pPr>
        <w:rPr>
          <w:color w:val="auto"/>
        </w:rPr>
      </w:pPr>
    </w:p>
    <w:p w14:paraId="10BDA85B" w14:textId="373C5CB6" w:rsidR="00395550" w:rsidRDefault="00395550" w:rsidP="00395550">
      <w:pPr>
        <w:rPr>
          <w:color w:val="auto"/>
        </w:rPr>
      </w:pPr>
      <w:r w:rsidRPr="00395550">
        <w:rPr>
          <w:color w:val="auto"/>
        </w:rPr>
        <w:t xml:space="preserve">So, in this project, we will be discussing the importance of operating systems. In addition, there will be an overview </w:t>
      </w:r>
      <w:r w:rsidR="006B71AD">
        <w:rPr>
          <w:color w:val="auto"/>
        </w:rPr>
        <w:t>of</w:t>
      </w:r>
      <w:r w:rsidRPr="00395550">
        <w:rPr>
          <w:color w:val="auto"/>
        </w:rPr>
        <w:t xml:space="preserve"> the most well-known operating systems in the world for both desktop and mobile devices.</w:t>
      </w:r>
    </w:p>
    <w:p w14:paraId="659CF771" w14:textId="51CDA409" w:rsidR="006860CD" w:rsidRDefault="006860CD" w:rsidP="00395550">
      <w:pPr>
        <w:rPr>
          <w:color w:val="auto"/>
        </w:rPr>
      </w:pPr>
    </w:p>
    <w:p w14:paraId="591ABC05" w14:textId="4044722A" w:rsidR="006860CD" w:rsidRDefault="006860CD" w:rsidP="00395550">
      <w:pPr>
        <w:rPr>
          <w:color w:val="auto"/>
        </w:rPr>
      </w:pPr>
    </w:p>
    <w:p w14:paraId="6A09560A" w14:textId="6E2DA9D0" w:rsidR="006860CD" w:rsidRDefault="006860CD" w:rsidP="00395550">
      <w:pPr>
        <w:rPr>
          <w:color w:val="auto"/>
        </w:rPr>
      </w:pPr>
    </w:p>
    <w:p w14:paraId="5FE35DB2" w14:textId="6E36D859" w:rsidR="006860CD" w:rsidRDefault="006860CD" w:rsidP="00395550">
      <w:pPr>
        <w:rPr>
          <w:color w:val="auto"/>
          <w:sz w:val="56"/>
          <w:szCs w:val="48"/>
        </w:rPr>
      </w:pPr>
      <w:r>
        <w:rPr>
          <w:color w:val="auto"/>
          <w:sz w:val="56"/>
          <w:szCs w:val="48"/>
        </w:rPr>
        <w:t>Screenshots</w:t>
      </w:r>
    </w:p>
    <w:p w14:paraId="07440CB5" w14:textId="1D36FE5E" w:rsidR="006860CD" w:rsidRDefault="006860CD" w:rsidP="006860CD">
      <w:pPr>
        <w:rPr>
          <w:color w:val="auto"/>
          <w:sz w:val="36"/>
          <w:szCs w:val="28"/>
        </w:rPr>
      </w:pPr>
    </w:p>
    <w:p w14:paraId="308E57BF" w14:textId="2AE09307" w:rsidR="006860CD" w:rsidRDefault="006860CD" w:rsidP="006860CD">
      <w:pPr>
        <w:rPr>
          <w:color w:val="auto"/>
          <w:sz w:val="36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02114A" wp14:editId="271CE452">
                <wp:simplePos x="0" y="0"/>
                <wp:positionH relativeFrom="column">
                  <wp:posOffset>-218440</wp:posOffset>
                </wp:positionH>
                <wp:positionV relativeFrom="paragraph">
                  <wp:posOffset>3642360</wp:posOffset>
                </wp:positionV>
                <wp:extent cx="33940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23AAB6" w14:textId="76488DF3" w:rsidR="006860CD" w:rsidRPr="00256BBD" w:rsidRDefault="006860CD" w:rsidP="006860CD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sz w:val="36"/>
                                <w:szCs w:val="28"/>
                              </w:rPr>
                            </w:pPr>
                            <w:r w:rsidRPr="00256BBD">
                              <w:rPr>
                                <w:i w:val="0"/>
                                <w:iCs w:val="0"/>
                              </w:rPr>
                              <w:t xml:space="preserve">Figure </w:t>
                            </w:r>
                            <w:r w:rsidRPr="00256BBD"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256BBD">
                              <w:rPr>
                                <w:i w:val="0"/>
                                <w:iCs w:val="0"/>
                              </w:rPr>
                              <w:instrText xml:space="preserve"> SEQ Figure \* ARABIC </w:instrText>
                            </w:r>
                            <w:r w:rsidRPr="00256BBD"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654D65">
                              <w:rPr>
                                <w:i w:val="0"/>
                                <w:iCs w:val="0"/>
                                <w:noProof/>
                              </w:rPr>
                              <w:t>1</w:t>
                            </w:r>
                            <w:r w:rsidRPr="00256BBD"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2114A" id="Text Box 1" o:spid="_x0000_s1031" type="#_x0000_t202" style="position:absolute;margin-left:-17.2pt;margin-top:286.8pt;width:267.2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" stroked="f">
                <v:textbox style="mso-fit-shape-to-text:t" inset="0,0,0,0">
                  <w:txbxContent>
                    <w:p w14:paraId="6A23AAB6" w14:textId="76488DF3" w:rsidR="006860CD" w:rsidRPr="00256BBD" w:rsidRDefault="006860CD" w:rsidP="006860CD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sz w:val="36"/>
                          <w:szCs w:val="28"/>
                        </w:rPr>
                      </w:pPr>
                      <w:r w:rsidRPr="00256BBD">
                        <w:rPr>
                          <w:i w:val="0"/>
                          <w:iCs w:val="0"/>
                        </w:rPr>
                        <w:t xml:space="preserve">Figure </w:t>
                      </w:r>
                      <w:r w:rsidRPr="00256BBD">
                        <w:rPr>
                          <w:i w:val="0"/>
                          <w:iCs w:val="0"/>
                        </w:rPr>
                        <w:fldChar w:fldCharType="begin"/>
                      </w:r>
                      <w:r w:rsidRPr="00256BBD">
                        <w:rPr>
                          <w:i w:val="0"/>
                          <w:iCs w:val="0"/>
                        </w:rPr>
                        <w:instrText xml:space="preserve"> SEQ Figure \* ARABIC </w:instrText>
                      </w:r>
                      <w:r w:rsidRPr="00256BBD"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654D65">
                        <w:rPr>
                          <w:i w:val="0"/>
                          <w:iCs w:val="0"/>
                          <w:noProof/>
                        </w:rPr>
                        <w:t>1</w:t>
                      </w:r>
                      <w:r w:rsidRPr="00256BBD">
                        <w:rPr>
                          <w:i w:val="0"/>
                          <w:iCs w:val="0"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color w:val="auto"/>
          <w:sz w:val="36"/>
          <w:szCs w:val="28"/>
        </w:rPr>
        <w:drawing>
          <wp:anchor distT="0" distB="0" distL="114300" distR="114300" simplePos="0" relativeHeight="251662336" behindDoc="0" locked="0" layoutInCell="1" allowOverlap="1" wp14:anchorId="61838D98" wp14:editId="61E8F69E">
            <wp:simplePos x="0" y="0"/>
            <wp:positionH relativeFrom="column">
              <wp:posOffset>-218613</wp:posOffset>
            </wp:positionH>
            <wp:positionV relativeFrom="paragraph">
              <wp:posOffset>361603</wp:posOffset>
            </wp:positionV>
            <wp:extent cx="3394075" cy="3223895"/>
            <wp:effectExtent l="0" t="0" r="0" b="0"/>
            <wp:wrapThrough wrapText="bothSides">
              <wp:wrapPolygon edited="0">
                <wp:start x="0" y="0"/>
                <wp:lineTo x="0" y="21443"/>
                <wp:lineTo x="21459" y="21443"/>
                <wp:lineTo x="21459" y="0"/>
                <wp:lineTo x="0" y="0"/>
              </wp:wrapPolygon>
            </wp:wrapThrough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2CE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D5048E" wp14:editId="1C773E96">
                <wp:simplePos x="0" y="0"/>
                <wp:positionH relativeFrom="column">
                  <wp:posOffset>3347720</wp:posOffset>
                </wp:positionH>
                <wp:positionV relativeFrom="paragraph">
                  <wp:posOffset>3339465</wp:posOffset>
                </wp:positionV>
                <wp:extent cx="35052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C45923" w14:textId="1AEC7BD6" w:rsidR="00EC2CE8" w:rsidRPr="0098596D" w:rsidRDefault="00EC2CE8" w:rsidP="00EC2CE8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FFFFFF" w:themeColor="background1"/>
                                <w:sz w:val="28"/>
                              </w:rPr>
                            </w:pPr>
                            <w:r w:rsidRPr="0098596D">
                              <w:rPr>
                                <w:i w:val="0"/>
                                <w:iCs w:val="0"/>
                              </w:rPr>
                              <w:t xml:space="preserve">Figure </w:t>
                            </w:r>
                            <w:r w:rsidRPr="0098596D"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98596D">
                              <w:rPr>
                                <w:i w:val="0"/>
                                <w:iCs w:val="0"/>
                              </w:rPr>
                              <w:instrText xml:space="preserve"> SEQ Figure \* ARABIC </w:instrText>
                            </w:r>
                            <w:r w:rsidRPr="0098596D"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654D65">
                              <w:rPr>
                                <w:i w:val="0"/>
                                <w:iCs w:val="0"/>
                                <w:noProof/>
                              </w:rPr>
                              <w:t>2</w:t>
                            </w:r>
                            <w:r w:rsidRPr="0098596D"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D5048E" id="Text Box 15" o:spid="_x0000_s1032" type="#_x0000_t202" style="position:absolute;margin-left:263.6pt;margin-top:262.95pt;width:27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" stroked="f">
                <v:textbox style="mso-fit-shape-to-text:t" inset="0,0,0,0">
                  <w:txbxContent>
                    <w:p w14:paraId="05C45923" w14:textId="1AEC7BD6" w:rsidR="00EC2CE8" w:rsidRPr="0098596D" w:rsidRDefault="00EC2CE8" w:rsidP="00EC2CE8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color w:val="FFFFFF" w:themeColor="background1"/>
                          <w:sz w:val="28"/>
                        </w:rPr>
                      </w:pPr>
                      <w:r w:rsidRPr="0098596D">
                        <w:rPr>
                          <w:i w:val="0"/>
                          <w:iCs w:val="0"/>
                        </w:rPr>
                        <w:t xml:space="preserve">Figure </w:t>
                      </w:r>
                      <w:r w:rsidRPr="0098596D">
                        <w:rPr>
                          <w:i w:val="0"/>
                          <w:iCs w:val="0"/>
                        </w:rPr>
                        <w:fldChar w:fldCharType="begin"/>
                      </w:r>
                      <w:r w:rsidRPr="0098596D">
                        <w:rPr>
                          <w:i w:val="0"/>
                          <w:iCs w:val="0"/>
                        </w:rPr>
                        <w:instrText xml:space="preserve"> SEQ Figure \* ARABIC </w:instrText>
                      </w:r>
                      <w:r w:rsidRPr="0098596D"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654D65">
                        <w:rPr>
                          <w:i w:val="0"/>
                          <w:iCs w:val="0"/>
                          <w:noProof/>
                        </w:rPr>
                        <w:t>2</w:t>
                      </w:r>
                      <w:r w:rsidRPr="0098596D">
                        <w:rPr>
                          <w:i w:val="0"/>
                          <w:iCs w:val="0"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color w:val="auto"/>
          <w:sz w:val="36"/>
          <w:szCs w:val="28"/>
        </w:rPr>
        <w:drawing>
          <wp:anchor distT="0" distB="0" distL="114300" distR="114300" simplePos="0" relativeHeight="251663360" behindDoc="0" locked="0" layoutInCell="1" allowOverlap="1" wp14:anchorId="20BC91E1" wp14:editId="3C111280">
            <wp:simplePos x="0" y="0"/>
            <wp:positionH relativeFrom="column">
              <wp:posOffset>3348297</wp:posOffset>
            </wp:positionH>
            <wp:positionV relativeFrom="paragraph">
              <wp:posOffset>410210</wp:posOffset>
            </wp:positionV>
            <wp:extent cx="3505200" cy="2872105"/>
            <wp:effectExtent l="0" t="0" r="0" b="4445"/>
            <wp:wrapThrough wrapText="bothSides">
              <wp:wrapPolygon edited="0">
                <wp:start x="0" y="0"/>
                <wp:lineTo x="0" y="21490"/>
                <wp:lineTo x="21483" y="21490"/>
                <wp:lineTo x="21483" y="0"/>
                <wp:lineTo x="0" y="0"/>
              </wp:wrapPolygon>
            </wp:wrapThrough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auto"/>
          <w:sz w:val="36"/>
          <w:szCs w:val="28"/>
        </w:rPr>
        <w:t>Webpages</w:t>
      </w:r>
    </w:p>
    <w:p w14:paraId="7FF9AE75" w14:textId="62090E5D" w:rsidR="006860CD" w:rsidRDefault="006860CD" w:rsidP="006860CD">
      <w:pPr>
        <w:rPr>
          <w:color w:val="auto"/>
          <w:sz w:val="36"/>
          <w:szCs w:val="28"/>
        </w:rPr>
      </w:pPr>
    </w:p>
    <w:p w14:paraId="002A0F5A" w14:textId="2855E00C" w:rsidR="006860CD" w:rsidRPr="00395550" w:rsidRDefault="00C35A21" w:rsidP="006860CD">
      <w:pPr>
        <w:rPr>
          <w:color w:val="auto"/>
          <w:sz w:val="36"/>
          <w:szCs w:val="28"/>
        </w:rPr>
      </w:pPr>
      <w:r>
        <w:rPr>
          <w:noProof/>
          <w:color w:val="auto"/>
          <w:sz w:val="36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54538DD2" wp14:editId="585502A1">
            <wp:simplePos x="0" y="0"/>
            <wp:positionH relativeFrom="margin">
              <wp:posOffset>-283845</wp:posOffset>
            </wp:positionH>
            <wp:positionV relativeFrom="paragraph">
              <wp:posOffset>171450</wp:posOffset>
            </wp:positionV>
            <wp:extent cx="3491230" cy="2823210"/>
            <wp:effectExtent l="0" t="0" r="0" b="0"/>
            <wp:wrapThrough wrapText="bothSides">
              <wp:wrapPolygon edited="0">
                <wp:start x="0" y="0"/>
                <wp:lineTo x="0" y="21425"/>
                <wp:lineTo x="21451" y="21425"/>
                <wp:lineTo x="21451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D1339E" wp14:editId="53900D24">
                <wp:simplePos x="0" y="0"/>
                <wp:positionH relativeFrom="column">
                  <wp:posOffset>-283845</wp:posOffset>
                </wp:positionH>
                <wp:positionV relativeFrom="paragraph">
                  <wp:posOffset>3051810</wp:posOffset>
                </wp:positionV>
                <wp:extent cx="3491230" cy="635"/>
                <wp:effectExtent l="0" t="0" r="0" b="0"/>
                <wp:wrapThrough wrapText="bothSides">
                  <wp:wrapPolygon edited="0">
                    <wp:start x="0" y="0"/>
                    <wp:lineTo x="0" y="19248"/>
                    <wp:lineTo x="21451" y="19248"/>
                    <wp:lineTo x="21451" y="0"/>
                    <wp:lineTo x="0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1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C32A28" w14:textId="1C69CB4F" w:rsidR="00B909A3" w:rsidRPr="00B56117" w:rsidRDefault="00B909A3" w:rsidP="00B56117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sz w:val="36"/>
                                <w:szCs w:val="28"/>
                              </w:rPr>
                            </w:pPr>
                            <w:r w:rsidRPr="00B56117">
                              <w:rPr>
                                <w:i w:val="0"/>
                                <w:iCs w:val="0"/>
                              </w:rPr>
                              <w:t xml:space="preserve">Figure </w:t>
                            </w:r>
                            <w:r w:rsidR="00B56117" w:rsidRPr="00B56117">
                              <w:rPr>
                                <w:i w:val="0"/>
                                <w:iCs w:val="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1339E" id="Text Box 23" o:spid="_x0000_s1033" type="#_x0000_t202" style="position:absolute;margin-left:-22.35pt;margin-top:240.3pt;width:274.9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" stroked="f">
                <v:textbox style="mso-fit-shape-to-text:t" inset="0,0,0,0">
                  <w:txbxContent>
                    <w:p w14:paraId="29C32A28" w14:textId="1C69CB4F" w:rsidR="00B909A3" w:rsidRPr="00B56117" w:rsidRDefault="00B909A3" w:rsidP="00B56117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sz w:val="36"/>
                          <w:szCs w:val="28"/>
                        </w:rPr>
                      </w:pPr>
                      <w:r w:rsidRPr="00B56117">
                        <w:rPr>
                          <w:i w:val="0"/>
                          <w:iCs w:val="0"/>
                        </w:rPr>
                        <w:t xml:space="preserve">Figure </w:t>
                      </w:r>
                      <w:r w:rsidR="00B56117" w:rsidRPr="00B56117">
                        <w:rPr>
                          <w:i w:val="0"/>
                          <w:iCs w:val="0"/>
                        </w:rPr>
                        <w:t>4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F68EC4" wp14:editId="03CFBCF1">
                <wp:simplePos x="0" y="0"/>
                <wp:positionH relativeFrom="column">
                  <wp:posOffset>3356610</wp:posOffset>
                </wp:positionH>
                <wp:positionV relativeFrom="paragraph">
                  <wp:posOffset>3463925</wp:posOffset>
                </wp:positionV>
                <wp:extent cx="3245485" cy="635"/>
                <wp:effectExtent l="0" t="0" r="0" b="0"/>
                <wp:wrapThrough wrapText="bothSides">
                  <wp:wrapPolygon edited="0">
                    <wp:start x="0" y="0"/>
                    <wp:lineTo x="0" y="19248"/>
                    <wp:lineTo x="21427" y="19248"/>
                    <wp:lineTo x="21427" y="0"/>
                    <wp:lineTo x="0" y="0"/>
                  </wp:wrapPolygon>
                </wp:wrapThrough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5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686153" w14:textId="19EB9551" w:rsidR="00EF6212" w:rsidRPr="00086094" w:rsidRDefault="00EF6212" w:rsidP="00EF6212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sz w:val="36"/>
                                <w:szCs w:val="28"/>
                              </w:rPr>
                            </w:pPr>
                            <w:r w:rsidRPr="00086094">
                              <w:rPr>
                                <w:i w:val="0"/>
                                <w:iCs w:val="0"/>
                              </w:rPr>
                              <w:t>Figure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68EC4" id="Text Box 10" o:spid="_x0000_s1034" type="#_x0000_t202" style="position:absolute;margin-left:264.3pt;margin-top:272.75pt;width:255.5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" stroked="f">
                <v:textbox style="mso-fit-shape-to-text:t" inset="0,0,0,0">
                  <w:txbxContent>
                    <w:p w14:paraId="4C686153" w14:textId="19EB9551" w:rsidR="00EF6212" w:rsidRPr="00086094" w:rsidRDefault="00EF6212" w:rsidP="00EF6212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sz w:val="36"/>
                          <w:szCs w:val="28"/>
                        </w:rPr>
                      </w:pPr>
                      <w:r w:rsidRPr="00086094">
                        <w:rPr>
                          <w:i w:val="0"/>
                          <w:iCs w:val="0"/>
                        </w:rPr>
                        <w:t>Figure 5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color w:val="auto"/>
          <w:sz w:val="36"/>
          <w:szCs w:val="28"/>
        </w:rPr>
        <w:drawing>
          <wp:anchor distT="0" distB="0" distL="114300" distR="114300" simplePos="0" relativeHeight="251670528" behindDoc="0" locked="0" layoutInCell="1" allowOverlap="1" wp14:anchorId="5D33C5FC" wp14:editId="0EA8FBC7">
            <wp:simplePos x="0" y="0"/>
            <wp:positionH relativeFrom="margin">
              <wp:posOffset>3356610</wp:posOffset>
            </wp:positionH>
            <wp:positionV relativeFrom="paragraph">
              <wp:posOffset>1800225</wp:posOffset>
            </wp:positionV>
            <wp:extent cx="3245485" cy="1606550"/>
            <wp:effectExtent l="0" t="0" r="0" b="0"/>
            <wp:wrapThrough wrapText="bothSides">
              <wp:wrapPolygon edited="0">
                <wp:start x="0" y="0"/>
                <wp:lineTo x="0" y="21258"/>
                <wp:lineTo x="21427" y="21258"/>
                <wp:lineTo x="21427" y="0"/>
                <wp:lineTo x="0" y="0"/>
              </wp:wrapPolygon>
            </wp:wrapThrough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E3120B" wp14:editId="2F7DF83D">
                <wp:simplePos x="0" y="0"/>
                <wp:positionH relativeFrom="column">
                  <wp:posOffset>3257550</wp:posOffset>
                </wp:positionH>
                <wp:positionV relativeFrom="paragraph">
                  <wp:posOffset>1323340</wp:posOffset>
                </wp:positionV>
                <wp:extent cx="3474085" cy="635"/>
                <wp:effectExtent l="0" t="0" r="0" b="0"/>
                <wp:wrapThrough wrapText="bothSides">
                  <wp:wrapPolygon edited="0">
                    <wp:start x="0" y="0"/>
                    <wp:lineTo x="0" y="19248"/>
                    <wp:lineTo x="21438" y="19248"/>
                    <wp:lineTo x="21438" y="0"/>
                    <wp:lineTo x="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79CF58" w14:textId="098F7EF1" w:rsidR="008B779B" w:rsidRPr="00650A8D" w:rsidRDefault="008B779B" w:rsidP="008B779B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sz w:val="36"/>
                                <w:szCs w:val="28"/>
                              </w:rPr>
                            </w:pPr>
                            <w:r w:rsidRPr="00650A8D">
                              <w:rPr>
                                <w:i w:val="0"/>
                                <w:iCs w:val="0"/>
                              </w:rPr>
                              <w:t xml:space="preserve">Figure </w:t>
                            </w:r>
                            <w:r w:rsidR="00AB2769" w:rsidRPr="00650A8D">
                              <w:rPr>
                                <w:i w:val="0"/>
                                <w:iCs w:val="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3120B" id="Text Box 22" o:spid="_x0000_s1035" type="#_x0000_t202" style="position:absolute;margin-left:256.5pt;margin-top:104.2pt;width:273.5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" stroked="f">
                <v:textbox style="mso-fit-shape-to-text:t" inset="0,0,0,0">
                  <w:txbxContent>
                    <w:p w14:paraId="5D79CF58" w14:textId="098F7EF1" w:rsidR="008B779B" w:rsidRPr="00650A8D" w:rsidRDefault="008B779B" w:rsidP="008B779B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sz w:val="36"/>
                          <w:szCs w:val="28"/>
                        </w:rPr>
                      </w:pPr>
                      <w:r w:rsidRPr="00650A8D">
                        <w:rPr>
                          <w:i w:val="0"/>
                          <w:iCs w:val="0"/>
                        </w:rPr>
                        <w:t xml:space="preserve">Figure </w:t>
                      </w:r>
                      <w:r w:rsidR="00AB2769" w:rsidRPr="00650A8D">
                        <w:rPr>
                          <w:i w:val="0"/>
                          <w:iCs w:val="0"/>
                        </w:rPr>
                        <w:t>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color w:val="auto"/>
          <w:sz w:val="36"/>
          <w:szCs w:val="28"/>
        </w:rPr>
        <w:drawing>
          <wp:anchor distT="0" distB="0" distL="114300" distR="114300" simplePos="0" relativeHeight="251669504" behindDoc="0" locked="0" layoutInCell="1" allowOverlap="1" wp14:anchorId="30C9B7DF" wp14:editId="66AA54A4">
            <wp:simplePos x="0" y="0"/>
            <wp:positionH relativeFrom="margin">
              <wp:posOffset>3257550</wp:posOffset>
            </wp:positionH>
            <wp:positionV relativeFrom="paragraph">
              <wp:posOffset>89477</wp:posOffset>
            </wp:positionV>
            <wp:extent cx="3474085" cy="1177290"/>
            <wp:effectExtent l="0" t="0" r="0" b="3810"/>
            <wp:wrapThrough wrapText="bothSides">
              <wp:wrapPolygon edited="0">
                <wp:start x="0" y="0"/>
                <wp:lineTo x="0" y="21320"/>
                <wp:lineTo x="21438" y="21320"/>
                <wp:lineTo x="21438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085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D37DD1" w14:textId="17852E7D" w:rsidR="006860CD" w:rsidRPr="006860CD" w:rsidRDefault="006860CD" w:rsidP="00395550">
      <w:pPr>
        <w:rPr>
          <w:color w:val="auto"/>
        </w:rPr>
      </w:pPr>
      <w:r>
        <w:rPr>
          <w:color w:val="auto"/>
          <w:sz w:val="56"/>
          <w:szCs w:val="48"/>
        </w:rPr>
        <w:t xml:space="preserve"> </w:t>
      </w:r>
    </w:p>
    <w:p w14:paraId="0FB16161" w14:textId="03759F14" w:rsidR="006860CD" w:rsidRDefault="006860CD" w:rsidP="00395550">
      <w:pPr>
        <w:rPr>
          <w:color w:val="auto"/>
          <w:sz w:val="36"/>
          <w:szCs w:val="28"/>
        </w:rPr>
      </w:pPr>
    </w:p>
    <w:p w14:paraId="14464B0F" w14:textId="324BA01A" w:rsidR="00464832" w:rsidRDefault="00C35A21" w:rsidP="00395550">
      <w:pPr>
        <w:rPr>
          <w:color w:val="auto"/>
          <w:sz w:val="36"/>
          <w:szCs w:val="28"/>
        </w:rPr>
      </w:pPr>
      <w:r>
        <w:rPr>
          <w:noProof/>
          <w:color w:val="auto"/>
          <w:sz w:val="36"/>
          <w:szCs w:val="28"/>
        </w:rPr>
        <w:drawing>
          <wp:anchor distT="0" distB="0" distL="114300" distR="114300" simplePos="0" relativeHeight="251677696" behindDoc="0" locked="0" layoutInCell="1" allowOverlap="1" wp14:anchorId="5BD6F3E3" wp14:editId="5B169EE2">
            <wp:simplePos x="0" y="0"/>
            <wp:positionH relativeFrom="column">
              <wp:posOffset>-403860</wp:posOffset>
            </wp:positionH>
            <wp:positionV relativeFrom="paragraph">
              <wp:posOffset>133061</wp:posOffset>
            </wp:positionV>
            <wp:extent cx="3656965" cy="3100070"/>
            <wp:effectExtent l="0" t="0" r="635" b="5080"/>
            <wp:wrapThrough wrapText="bothSides">
              <wp:wrapPolygon edited="0">
                <wp:start x="0" y="0"/>
                <wp:lineTo x="0" y="21503"/>
                <wp:lineTo x="21491" y="21503"/>
                <wp:lineTo x="2149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EF04B5" w14:textId="2A492865" w:rsidR="00464832" w:rsidRDefault="00C35A21" w:rsidP="00395550">
      <w:pPr>
        <w:rPr>
          <w:color w:val="auto"/>
          <w:sz w:val="36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A45B9D" wp14:editId="0D69A992">
                <wp:simplePos x="0" y="0"/>
                <wp:positionH relativeFrom="column">
                  <wp:posOffset>-315595</wp:posOffset>
                </wp:positionH>
                <wp:positionV relativeFrom="paragraph">
                  <wp:posOffset>2992755</wp:posOffset>
                </wp:positionV>
                <wp:extent cx="2957830" cy="635"/>
                <wp:effectExtent l="0" t="0" r="0" b="0"/>
                <wp:wrapThrough wrapText="bothSides">
                  <wp:wrapPolygon edited="0">
                    <wp:start x="0" y="0"/>
                    <wp:lineTo x="0" y="19248"/>
                    <wp:lineTo x="21424" y="19248"/>
                    <wp:lineTo x="21424" y="0"/>
                    <wp:lineTo x="0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7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33A9A3" w14:textId="2A1A2648" w:rsidR="00E32002" w:rsidRPr="001B3A52" w:rsidRDefault="00E32002" w:rsidP="00E32002">
                            <w:pPr>
                              <w:pStyle w:val="Caption"/>
                              <w:jc w:val="center"/>
                              <w:rPr>
                                <w:noProof/>
                                <w:sz w:val="36"/>
                                <w:szCs w:val="28"/>
                              </w:rPr>
                            </w:pPr>
                            <w:r>
                              <w:t>Figure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A45B9D" id="Text Box 17" o:spid="_x0000_s1036" type="#_x0000_t202" style="position:absolute;margin-left:-24.85pt;margin-top:235.65pt;width:232.9pt;height:.0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" stroked="f">
                <v:textbox style="mso-fit-shape-to-text:t" inset="0,0,0,0">
                  <w:txbxContent>
                    <w:p w14:paraId="5433A9A3" w14:textId="2A1A2648" w:rsidR="00E32002" w:rsidRPr="001B3A52" w:rsidRDefault="00E32002" w:rsidP="00E32002">
                      <w:pPr>
                        <w:pStyle w:val="Caption"/>
                        <w:jc w:val="center"/>
                        <w:rPr>
                          <w:noProof/>
                          <w:sz w:val="36"/>
                          <w:szCs w:val="28"/>
                        </w:rPr>
                      </w:pPr>
                      <w:r>
                        <w:t>Figure 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007B5A" wp14:editId="4F766E13">
                <wp:simplePos x="0" y="0"/>
                <wp:positionH relativeFrom="margin">
                  <wp:posOffset>3560445</wp:posOffset>
                </wp:positionH>
                <wp:positionV relativeFrom="paragraph">
                  <wp:posOffset>2981325</wp:posOffset>
                </wp:positionV>
                <wp:extent cx="2985135" cy="635"/>
                <wp:effectExtent l="0" t="0" r="5715" b="0"/>
                <wp:wrapThrough wrapText="bothSides">
                  <wp:wrapPolygon edited="0">
                    <wp:start x="0" y="0"/>
                    <wp:lineTo x="0" y="19248"/>
                    <wp:lineTo x="21504" y="19248"/>
                    <wp:lineTo x="21504" y="0"/>
                    <wp:lineTo x="0" y="0"/>
                  </wp:wrapPolygon>
                </wp:wrapThrough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5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FAD18D" w14:textId="03866444" w:rsidR="002E1B31" w:rsidRPr="002E1B31" w:rsidRDefault="002E1B31" w:rsidP="002E1B31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sz w:val="36"/>
                                <w:szCs w:val="28"/>
                              </w:rPr>
                            </w:pPr>
                            <w:r w:rsidRPr="002E1B31">
                              <w:rPr>
                                <w:i w:val="0"/>
                                <w:iCs w:val="0"/>
                              </w:rPr>
                              <w:t>Figure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007B5A" id="Text Box 21" o:spid="_x0000_s1037" type="#_x0000_t202" style="position:absolute;margin-left:280.35pt;margin-top:234.75pt;width:235.05pt;height:.05pt;z-index:2516828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" stroked="f">
                <v:textbox style="mso-fit-shape-to-text:t" inset="0,0,0,0">
                  <w:txbxContent>
                    <w:p w14:paraId="41FAD18D" w14:textId="03866444" w:rsidR="002E1B31" w:rsidRPr="002E1B31" w:rsidRDefault="002E1B31" w:rsidP="002E1B31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sz w:val="36"/>
                          <w:szCs w:val="28"/>
                        </w:rPr>
                      </w:pPr>
                      <w:r w:rsidRPr="002E1B31">
                        <w:rPr>
                          <w:i w:val="0"/>
                          <w:iCs w:val="0"/>
                        </w:rPr>
                        <w:t>Figure 7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color w:val="auto"/>
          <w:sz w:val="36"/>
          <w:szCs w:val="28"/>
        </w:rPr>
        <w:drawing>
          <wp:anchor distT="0" distB="0" distL="114300" distR="114300" simplePos="0" relativeHeight="251680768" behindDoc="0" locked="0" layoutInCell="1" allowOverlap="1" wp14:anchorId="0E0F31C8" wp14:editId="7C4F070F">
            <wp:simplePos x="0" y="0"/>
            <wp:positionH relativeFrom="column">
              <wp:posOffset>3312795</wp:posOffset>
            </wp:positionH>
            <wp:positionV relativeFrom="paragraph">
              <wp:posOffset>238471</wp:posOffset>
            </wp:positionV>
            <wp:extent cx="3601720" cy="2712085"/>
            <wp:effectExtent l="0" t="0" r="0" b="0"/>
            <wp:wrapThrough wrapText="bothSides">
              <wp:wrapPolygon edited="0">
                <wp:start x="0" y="0"/>
                <wp:lineTo x="0" y="21393"/>
                <wp:lineTo x="21478" y="21393"/>
                <wp:lineTo x="21478" y="0"/>
                <wp:lineTo x="0" y="0"/>
              </wp:wrapPolygon>
            </wp:wrapThrough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FAA56" w14:textId="3EDDA051" w:rsidR="00464832" w:rsidRDefault="00464832" w:rsidP="00395550">
      <w:pPr>
        <w:rPr>
          <w:color w:val="auto"/>
          <w:sz w:val="36"/>
          <w:szCs w:val="28"/>
        </w:rPr>
      </w:pPr>
    </w:p>
    <w:p w14:paraId="5C0B2199" w14:textId="31C6302B" w:rsidR="00464832" w:rsidRDefault="00464832" w:rsidP="00395550">
      <w:pPr>
        <w:rPr>
          <w:color w:val="auto"/>
          <w:sz w:val="36"/>
          <w:szCs w:val="28"/>
        </w:rPr>
      </w:pPr>
    </w:p>
    <w:p w14:paraId="19E4F294" w14:textId="04ED8985" w:rsidR="00464832" w:rsidRDefault="00464832" w:rsidP="00395550">
      <w:pPr>
        <w:rPr>
          <w:color w:val="auto"/>
          <w:sz w:val="36"/>
          <w:szCs w:val="28"/>
        </w:rPr>
      </w:pPr>
    </w:p>
    <w:p w14:paraId="1084F951" w14:textId="28286EE4" w:rsidR="00464832" w:rsidRDefault="00200EE0" w:rsidP="00395550">
      <w:pPr>
        <w:rPr>
          <w:color w:val="auto"/>
          <w:sz w:val="36"/>
          <w:szCs w:val="28"/>
          <w:lang w:bidi="ar-EG"/>
        </w:rPr>
      </w:pPr>
      <w:r>
        <w:rPr>
          <w:color w:val="auto"/>
          <w:sz w:val="36"/>
          <w:szCs w:val="28"/>
        </w:rPr>
        <w:lastRenderedPageBreak/>
        <w:t>Source Code</w:t>
      </w:r>
    </w:p>
    <w:p w14:paraId="7E381F47" w14:textId="09695F89" w:rsidR="00000717" w:rsidRDefault="00204E09" w:rsidP="00395550">
      <w:pPr>
        <w:rPr>
          <w:color w:val="auto"/>
          <w:sz w:val="36"/>
          <w:szCs w:val="28"/>
          <w:lang w:bidi="ar-EG"/>
        </w:rPr>
      </w:pPr>
      <w:r>
        <w:rPr>
          <w:noProof/>
          <w:color w:val="auto"/>
          <w:sz w:val="36"/>
          <w:szCs w:val="28"/>
          <w:lang w:bidi="ar-EG"/>
        </w:rPr>
        <w:drawing>
          <wp:anchor distT="0" distB="0" distL="114300" distR="114300" simplePos="0" relativeHeight="251683840" behindDoc="0" locked="0" layoutInCell="1" allowOverlap="1" wp14:anchorId="22A4E416" wp14:editId="7B71A79E">
            <wp:simplePos x="0" y="0"/>
            <wp:positionH relativeFrom="margin">
              <wp:posOffset>-350520</wp:posOffset>
            </wp:positionH>
            <wp:positionV relativeFrom="paragraph">
              <wp:posOffset>309880</wp:posOffset>
            </wp:positionV>
            <wp:extent cx="7003415" cy="1489075"/>
            <wp:effectExtent l="0" t="0" r="6985" b="0"/>
            <wp:wrapThrough wrapText="bothSides">
              <wp:wrapPolygon edited="0">
                <wp:start x="0" y="0"/>
                <wp:lineTo x="0" y="21278"/>
                <wp:lineTo x="21563" y="21278"/>
                <wp:lineTo x="21563" y="0"/>
                <wp:lineTo x="0" y="0"/>
              </wp:wrapPolygon>
            </wp:wrapThrough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341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636D482" wp14:editId="48017851">
                <wp:simplePos x="0" y="0"/>
                <wp:positionH relativeFrom="column">
                  <wp:posOffset>-350520</wp:posOffset>
                </wp:positionH>
                <wp:positionV relativeFrom="paragraph">
                  <wp:posOffset>1856105</wp:posOffset>
                </wp:positionV>
                <wp:extent cx="7003415" cy="635"/>
                <wp:effectExtent l="0" t="0" r="6985" b="0"/>
                <wp:wrapThrough wrapText="bothSides">
                  <wp:wrapPolygon edited="0">
                    <wp:start x="0" y="0"/>
                    <wp:lineTo x="0" y="19248"/>
                    <wp:lineTo x="21563" y="19248"/>
                    <wp:lineTo x="21563" y="0"/>
                    <wp:lineTo x="0" y="0"/>
                  </wp:wrapPolygon>
                </wp:wrapThrough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3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B0DAC6" w14:textId="6F4BB6B3" w:rsidR="00000717" w:rsidRPr="00000717" w:rsidRDefault="00000717" w:rsidP="00000717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sz w:val="36"/>
                                <w:szCs w:val="28"/>
                                <w:lang w:bidi="ar-EG"/>
                              </w:rPr>
                            </w:pPr>
                            <w:r w:rsidRPr="00000717">
                              <w:rPr>
                                <w:i w:val="0"/>
                                <w:iCs w:val="0"/>
                              </w:rPr>
                              <w:t xml:space="preserve">Figure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6D482" id="Text Box 25" o:spid="_x0000_s1038" type="#_x0000_t202" style="position:absolute;margin-left:-27.6pt;margin-top:146.15pt;width:551.4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" stroked="f">
                <v:textbox style="mso-fit-shape-to-text:t" inset="0,0,0,0">
                  <w:txbxContent>
                    <w:p w14:paraId="11B0DAC6" w14:textId="6F4BB6B3" w:rsidR="00000717" w:rsidRPr="00000717" w:rsidRDefault="00000717" w:rsidP="00000717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sz w:val="36"/>
                          <w:szCs w:val="28"/>
                          <w:lang w:bidi="ar-EG"/>
                        </w:rPr>
                      </w:pPr>
                      <w:r w:rsidRPr="00000717">
                        <w:rPr>
                          <w:i w:val="0"/>
                          <w:iCs w:val="0"/>
                        </w:rPr>
                        <w:t xml:space="preserve">Figure </w:t>
                      </w:r>
                      <w:r>
                        <w:rPr>
                          <w:i w:val="0"/>
                          <w:iCs w:val="0"/>
                        </w:rPr>
                        <w:t>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760AA1" wp14:editId="2A242739">
                <wp:simplePos x="0" y="0"/>
                <wp:positionH relativeFrom="column">
                  <wp:posOffset>-369570</wp:posOffset>
                </wp:positionH>
                <wp:positionV relativeFrom="paragraph">
                  <wp:posOffset>3737610</wp:posOffset>
                </wp:positionV>
                <wp:extent cx="7044690" cy="635"/>
                <wp:effectExtent l="0" t="0" r="3810" b="0"/>
                <wp:wrapThrough wrapText="bothSides">
                  <wp:wrapPolygon edited="0">
                    <wp:start x="0" y="0"/>
                    <wp:lineTo x="0" y="19248"/>
                    <wp:lineTo x="21553" y="19248"/>
                    <wp:lineTo x="21553" y="0"/>
                    <wp:lineTo x="0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4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5BC278" w14:textId="50AC3873" w:rsidR="009B1077" w:rsidRPr="009B1077" w:rsidRDefault="009B1077" w:rsidP="009B1077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sz w:val="36"/>
                                <w:szCs w:val="28"/>
                              </w:rPr>
                            </w:pPr>
                            <w:r w:rsidRPr="009B1077">
                              <w:rPr>
                                <w:i w:val="0"/>
                                <w:iCs w:val="0"/>
                              </w:rPr>
                              <w:t>Figure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60AA1" id="Text Box 27" o:spid="_x0000_s1039" type="#_x0000_t202" style="position:absolute;margin-left:-29.1pt;margin-top:294.3pt;width:554.7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" stroked="f">
                <v:textbox style="mso-fit-shape-to-text:t" inset="0,0,0,0">
                  <w:txbxContent>
                    <w:p w14:paraId="6C5BC278" w14:textId="50AC3873" w:rsidR="009B1077" w:rsidRPr="009B1077" w:rsidRDefault="009B1077" w:rsidP="009B1077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sz w:val="36"/>
                          <w:szCs w:val="28"/>
                        </w:rPr>
                      </w:pPr>
                      <w:r w:rsidRPr="009B1077">
                        <w:rPr>
                          <w:i w:val="0"/>
                          <w:iCs w:val="0"/>
                        </w:rPr>
                        <w:t>Figure 9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color w:val="auto"/>
          <w:sz w:val="36"/>
          <w:szCs w:val="28"/>
        </w:rPr>
        <w:drawing>
          <wp:anchor distT="0" distB="0" distL="114300" distR="114300" simplePos="0" relativeHeight="251686912" behindDoc="0" locked="0" layoutInCell="1" allowOverlap="1" wp14:anchorId="4ED262CF" wp14:editId="3C4E7D27">
            <wp:simplePos x="0" y="0"/>
            <wp:positionH relativeFrom="margin">
              <wp:posOffset>-369570</wp:posOffset>
            </wp:positionH>
            <wp:positionV relativeFrom="paragraph">
              <wp:posOffset>2186940</wp:posOffset>
            </wp:positionV>
            <wp:extent cx="7044690" cy="1493520"/>
            <wp:effectExtent l="0" t="0" r="3810" b="0"/>
            <wp:wrapThrough wrapText="bothSides">
              <wp:wrapPolygon edited="0">
                <wp:start x="0" y="0"/>
                <wp:lineTo x="0" y="21214"/>
                <wp:lineTo x="21553" y="21214"/>
                <wp:lineTo x="21553" y="0"/>
                <wp:lineTo x="0" y="0"/>
              </wp:wrapPolygon>
            </wp:wrapThrough>
            <wp:docPr id="26" name="Picture 26" descr="A picture containing text, monitor, scree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monitor, screen, screensho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69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auto"/>
          <w:sz w:val="36"/>
          <w:szCs w:val="28"/>
          <w:lang w:bidi="ar-EG"/>
        </w:rPr>
        <w:drawing>
          <wp:anchor distT="0" distB="0" distL="114300" distR="114300" simplePos="0" relativeHeight="251689984" behindDoc="0" locked="0" layoutInCell="1" allowOverlap="1" wp14:anchorId="7BA31F03" wp14:editId="53AD597A">
            <wp:simplePos x="0" y="0"/>
            <wp:positionH relativeFrom="margin">
              <wp:posOffset>-379095</wp:posOffset>
            </wp:positionH>
            <wp:positionV relativeFrom="paragraph">
              <wp:posOffset>4130675</wp:posOffset>
            </wp:positionV>
            <wp:extent cx="7058660" cy="1124585"/>
            <wp:effectExtent l="0" t="0" r="8890" b="0"/>
            <wp:wrapThrough wrapText="bothSides">
              <wp:wrapPolygon edited="0">
                <wp:start x="0" y="0"/>
                <wp:lineTo x="0" y="21222"/>
                <wp:lineTo x="21569" y="21222"/>
                <wp:lineTo x="21569" y="0"/>
                <wp:lineTo x="0" y="0"/>
              </wp:wrapPolygon>
            </wp:wrapThrough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66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53E0EA2" wp14:editId="76AFDC8F">
                <wp:simplePos x="0" y="0"/>
                <wp:positionH relativeFrom="column">
                  <wp:posOffset>-379095</wp:posOffset>
                </wp:positionH>
                <wp:positionV relativeFrom="paragraph">
                  <wp:posOffset>5312410</wp:posOffset>
                </wp:positionV>
                <wp:extent cx="7058660" cy="635"/>
                <wp:effectExtent l="0" t="0" r="8890" b="0"/>
                <wp:wrapThrough wrapText="bothSides">
                  <wp:wrapPolygon edited="0">
                    <wp:start x="0" y="0"/>
                    <wp:lineTo x="0" y="19248"/>
                    <wp:lineTo x="21569" y="19248"/>
                    <wp:lineTo x="21569" y="0"/>
                    <wp:lineTo x="0" y="0"/>
                  </wp:wrapPolygon>
                </wp:wrapThrough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8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54CD7C" w14:textId="0742C872" w:rsidR="009E5901" w:rsidRPr="009E5901" w:rsidRDefault="009E5901" w:rsidP="009E5901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sz w:val="36"/>
                                <w:szCs w:val="28"/>
                                <w:lang w:bidi="ar-EG"/>
                              </w:rPr>
                            </w:pPr>
                            <w:r w:rsidRPr="009E5901">
                              <w:rPr>
                                <w:i w:val="0"/>
                                <w:iCs w:val="0"/>
                              </w:rPr>
                              <w:t>Figure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E0EA2" id="Text Box 29" o:spid="_x0000_s1040" type="#_x0000_t202" style="position:absolute;margin-left:-29.85pt;margin-top:418.3pt;width:555.8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" stroked="f">
                <v:textbox style="mso-fit-shape-to-text:t" inset="0,0,0,0">
                  <w:txbxContent>
                    <w:p w14:paraId="6C54CD7C" w14:textId="0742C872" w:rsidR="009E5901" w:rsidRPr="009E5901" w:rsidRDefault="009E5901" w:rsidP="009E5901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sz w:val="36"/>
                          <w:szCs w:val="28"/>
                          <w:lang w:bidi="ar-EG"/>
                        </w:rPr>
                      </w:pPr>
                      <w:r w:rsidRPr="009E5901">
                        <w:rPr>
                          <w:i w:val="0"/>
                          <w:iCs w:val="0"/>
                        </w:rPr>
                        <w:t>Figure 10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color w:val="auto"/>
          <w:sz w:val="36"/>
          <w:szCs w:val="28"/>
          <w:lang w:bidi="ar-EG"/>
        </w:rPr>
        <w:drawing>
          <wp:anchor distT="0" distB="0" distL="114300" distR="114300" simplePos="0" relativeHeight="251693056" behindDoc="0" locked="0" layoutInCell="1" allowOverlap="1" wp14:anchorId="7C4DE595" wp14:editId="08566D68">
            <wp:simplePos x="0" y="0"/>
            <wp:positionH relativeFrom="margin">
              <wp:posOffset>-379095</wp:posOffset>
            </wp:positionH>
            <wp:positionV relativeFrom="paragraph">
              <wp:posOffset>5710555</wp:posOffset>
            </wp:positionV>
            <wp:extent cx="7065645" cy="1369060"/>
            <wp:effectExtent l="0" t="0" r="1905" b="2540"/>
            <wp:wrapThrough wrapText="bothSides">
              <wp:wrapPolygon edited="0">
                <wp:start x="0" y="0"/>
                <wp:lineTo x="0" y="21340"/>
                <wp:lineTo x="21548" y="21340"/>
                <wp:lineTo x="21548" y="0"/>
                <wp:lineTo x="0" y="0"/>
              </wp:wrapPolygon>
            </wp:wrapThrough>
            <wp:docPr id="30" name="Picture 30" descr="A picture containing text, monitor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monitor, indoor, screensho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564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9DD495A" wp14:editId="05C5979F">
                <wp:simplePos x="0" y="0"/>
                <wp:positionH relativeFrom="column">
                  <wp:posOffset>-379095</wp:posOffset>
                </wp:positionH>
                <wp:positionV relativeFrom="paragraph">
                  <wp:posOffset>7137342</wp:posOffset>
                </wp:positionV>
                <wp:extent cx="7065645" cy="635"/>
                <wp:effectExtent l="0" t="0" r="1905" b="0"/>
                <wp:wrapThrough wrapText="bothSides">
                  <wp:wrapPolygon edited="0">
                    <wp:start x="0" y="0"/>
                    <wp:lineTo x="0" y="19248"/>
                    <wp:lineTo x="21548" y="19248"/>
                    <wp:lineTo x="21548" y="0"/>
                    <wp:lineTo x="0" y="0"/>
                  </wp:wrapPolygon>
                </wp:wrapThrough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2E4F65" w14:textId="1F623851" w:rsidR="009E5901" w:rsidRPr="009E5901" w:rsidRDefault="009E5901" w:rsidP="009E5901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sz w:val="36"/>
                                <w:szCs w:val="28"/>
                                <w:lang w:bidi="ar-EG"/>
                              </w:rPr>
                            </w:pPr>
                            <w:r w:rsidRPr="009E5901">
                              <w:rPr>
                                <w:i w:val="0"/>
                                <w:iCs w:val="0"/>
                              </w:rPr>
                              <w:t>Figure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DD495A" id="Text Box 31" o:spid="_x0000_s1041" type="#_x0000_t202" style="position:absolute;margin-left:-29.85pt;margin-top:562pt;width:556.3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" stroked="f">
                <v:textbox style="mso-fit-shape-to-text:t" inset="0,0,0,0">
                  <w:txbxContent>
                    <w:p w14:paraId="732E4F65" w14:textId="1F623851" w:rsidR="009E5901" w:rsidRPr="009E5901" w:rsidRDefault="009E5901" w:rsidP="009E5901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sz w:val="36"/>
                          <w:szCs w:val="28"/>
                          <w:lang w:bidi="ar-EG"/>
                        </w:rPr>
                      </w:pPr>
                      <w:r w:rsidRPr="009E5901">
                        <w:rPr>
                          <w:i w:val="0"/>
                          <w:iCs w:val="0"/>
                        </w:rPr>
                        <w:t>Figure 11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D4FB8F0" w14:textId="6D346C1A" w:rsidR="00464832" w:rsidRDefault="00464832" w:rsidP="00395550">
      <w:pPr>
        <w:rPr>
          <w:color w:val="auto"/>
          <w:sz w:val="36"/>
          <w:szCs w:val="28"/>
        </w:rPr>
      </w:pPr>
    </w:p>
    <w:p w14:paraId="4ED81EE4" w14:textId="37C4E251" w:rsidR="00464832" w:rsidRDefault="00464832" w:rsidP="00395550">
      <w:pPr>
        <w:rPr>
          <w:color w:val="auto"/>
          <w:sz w:val="36"/>
          <w:szCs w:val="28"/>
        </w:rPr>
      </w:pPr>
    </w:p>
    <w:p w14:paraId="4D85F558" w14:textId="4C229B2F" w:rsidR="00464832" w:rsidRDefault="00464832" w:rsidP="00395550">
      <w:pPr>
        <w:rPr>
          <w:color w:val="auto"/>
          <w:sz w:val="36"/>
          <w:szCs w:val="28"/>
        </w:rPr>
      </w:pPr>
    </w:p>
    <w:p w14:paraId="7827833C" w14:textId="00094D91" w:rsidR="00464832" w:rsidRDefault="00654D65" w:rsidP="00B80578">
      <w:pPr>
        <w:rPr>
          <w:color w:val="auto"/>
          <w:sz w:val="36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226BE7" wp14:editId="7D7B80B4">
                <wp:simplePos x="0" y="0"/>
                <wp:positionH relativeFrom="column">
                  <wp:posOffset>-369570</wp:posOffset>
                </wp:positionH>
                <wp:positionV relativeFrom="paragraph">
                  <wp:posOffset>2481580</wp:posOffset>
                </wp:positionV>
                <wp:extent cx="70408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0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3F3149" w14:textId="53C80E8D" w:rsidR="00654D65" w:rsidRPr="00654D65" w:rsidRDefault="00654D65" w:rsidP="00654D65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sz w:val="36"/>
                                <w:szCs w:val="28"/>
                              </w:rPr>
                            </w:pPr>
                            <w:r w:rsidRPr="00654D65">
                              <w:rPr>
                                <w:i w:val="0"/>
                                <w:iCs w:val="0"/>
                              </w:rPr>
                              <w:t>Figure 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26BE7" id="Text Box 33" o:spid="_x0000_s1042" type="#_x0000_t202" style="position:absolute;margin-left:-29.1pt;margin-top:195.4pt;width:554.4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" stroked="f">
                <v:textbox style="mso-fit-shape-to-text:t" inset="0,0,0,0">
                  <w:txbxContent>
                    <w:p w14:paraId="033F3149" w14:textId="53C80E8D" w:rsidR="00654D65" w:rsidRPr="00654D65" w:rsidRDefault="00654D65" w:rsidP="00654D65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sz w:val="36"/>
                          <w:szCs w:val="28"/>
                        </w:rPr>
                      </w:pPr>
                      <w:r w:rsidRPr="00654D65">
                        <w:rPr>
                          <w:i w:val="0"/>
                          <w:iCs w:val="0"/>
                        </w:rPr>
                        <w:t>Figure 12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color w:val="auto"/>
          <w:sz w:val="36"/>
          <w:szCs w:val="28"/>
        </w:rPr>
        <w:drawing>
          <wp:anchor distT="0" distB="0" distL="114300" distR="114300" simplePos="0" relativeHeight="251696128" behindDoc="0" locked="0" layoutInCell="1" allowOverlap="1" wp14:anchorId="64F14687" wp14:editId="39F680C7">
            <wp:simplePos x="0" y="0"/>
            <wp:positionH relativeFrom="margin">
              <wp:align>center</wp:align>
            </wp:positionH>
            <wp:positionV relativeFrom="paragraph">
              <wp:posOffset>208684</wp:posOffset>
            </wp:positionV>
            <wp:extent cx="7040880" cy="2216150"/>
            <wp:effectExtent l="0" t="0" r="7620" b="0"/>
            <wp:wrapThrough wrapText="bothSides">
              <wp:wrapPolygon edited="0">
                <wp:start x="0" y="0"/>
                <wp:lineTo x="0" y="21352"/>
                <wp:lineTo x="21565" y="21352"/>
                <wp:lineTo x="21565" y="0"/>
                <wp:lineTo x="0" y="0"/>
              </wp:wrapPolygon>
            </wp:wrapThrough>
            <wp:docPr id="32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E9B9C" w14:textId="69D4B44B" w:rsidR="00464832" w:rsidRDefault="00464832" w:rsidP="00395550">
      <w:pPr>
        <w:rPr>
          <w:color w:val="auto"/>
          <w:sz w:val="36"/>
          <w:szCs w:val="28"/>
        </w:rPr>
      </w:pPr>
    </w:p>
    <w:p w14:paraId="58554A8D" w14:textId="5908E292" w:rsidR="00204E09" w:rsidRDefault="00204E09" w:rsidP="00204E09">
      <w:pPr>
        <w:rPr>
          <w:color w:val="auto"/>
          <w:sz w:val="56"/>
          <w:szCs w:val="48"/>
        </w:rPr>
      </w:pPr>
      <w:r>
        <w:rPr>
          <w:color w:val="auto"/>
          <w:sz w:val="56"/>
          <w:szCs w:val="48"/>
        </w:rPr>
        <w:t>Citation</w:t>
      </w:r>
    </w:p>
    <w:p w14:paraId="66153347" w14:textId="77777777" w:rsidR="00204E09" w:rsidRDefault="00204E09" w:rsidP="00204E09">
      <w:pPr>
        <w:pStyle w:val="NormalWeb"/>
        <w:ind w:left="567" w:hanging="567"/>
      </w:pPr>
      <w:r>
        <w:t xml:space="preserve">Brent, E. (2020, August 4). </w:t>
      </w:r>
      <w:r>
        <w:rPr>
          <w:i/>
          <w:iCs/>
        </w:rPr>
        <w:t>macOS Basics: All About macOS</w:t>
      </w:r>
      <w:r>
        <w:t xml:space="preserve">. GCFGlobal.org. https://edu.gcfglobal.org/en/macosbasics/all-about-macos/1/. </w:t>
      </w:r>
    </w:p>
    <w:p w14:paraId="565D2034" w14:textId="77777777" w:rsidR="00204E09" w:rsidRDefault="00204E09" w:rsidP="00204E09">
      <w:pPr>
        <w:pStyle w:val="NormalWeb"/>
        <w:ind w:left="567" w:hanging="567"/>
      </w:pPr>
      <w:r>
        <w:t xml:space="preserve">Dean, E. (2020, March 11). </w:t>
      </w:r>
      <w:r>
        <w:rPr>
          <w:i/>
          <w:iCs/>
        </w:rPr>
        <w:t>Computer Basics: Mobile Devices</w:t>
      </w:r>
      <w:r>
        <w:t xml:space="preserve">. GCFGlobal.org. https://edu.gcfglobal.org/en/computerbasics/mobile-devices/1/. </w:t>
      </w:r>
    </w:p>
    <w:p w14:paraId="4DA95CEE" w14:textId="77777777" w:rsidR="00204E09" w:rsidRDefault="00204E09" w:rsidP="00204E09">
      <w:pPr>
        <w:pStyle w:val="NormalWeb"/>
        <w:ind w:left="567" w:hanging="567"/>
      </w:pPr>
      <w:r>
        <w:t xml:space="preserve">Hoffman, C. (2017, July 4). </w:t>
      </w:r>
      <w:r>
        <w:rPr>
          <w:i/>
          <w:iCs/>
        </w:rPr>
        <w:t>10 of the Most Popular Linux Distributions Compared</w:t>
      </w:r>
      <w:r>
        <w:t xml:space="preserve">. How. https://www.howtogeek.com/191207/10-of-the-most-popular-linux-distributions-compared/. </w:t>
      </w:r>
    </w:p>
    <w:p w14:paraId="755F01D5" w14:textId="77777777" w:rsidR="00204E09" w:rsidRDefault="00204E09" w:rsidP="00204E09">
      <w:pPr>
        <w:pStyle w:val="NormalWeb"/>
        <w:ind w:left="567" w:hanging="567"/>
      </w:pPr>
      <w:r>
        <w:t xml:space="preserve">Krishna, gohar. (2012, November 11). </w:t>
      </w:r>
      <w:r>
        <w:rPr>
          <w:i/>
          <w:iCs/>
        </w:rPr>
        <w:t>Introduction to Linux Operating System (OS): What is Linux?</w:t>
      </w:r>
      <w:r>
        <w:t xml:space="preserve"> Guru99. https://www.guru99.com/introduction-linux.html. </w:t>
      </w:r>
    </w:p>
    <w:p w14:paraId="58D62D62" w14:textId="77777777" w:rsidR="00204E09" w:rsidRDefault="00204E09" w:rsidP="00204E09">
      <w:pPr>
        <w:pStyle w:val="NormalWeb"/>
        <w:ind w:left="567" w:hanging="567"/>
      </w:pPr>
      <w:r>
        <w:t xml:space="preserve">Matt, K. (2020, August 4). </w:t>
      </w:r>
      <w:r>
        <w:rPr>
          <w:i/>
          <w:iCs/>
        </w:rPr>
        <w:t>Windows Basics: All About Windows</w:t>
      </w:r>
      <w:r>
        <w:t xml:space="preserve">. GCFGlobal.org. https://edu.gcfglobal.org/en/windowsbasics/all-about-windows/1/. </w:t>
      </w:r>
    </w:p>
    <w:p w14:paraId="44E8F28D" w14:textId="623C85AE" w:rsidR="00204E09" w:rsidRPr="00204E09" w:rsidRDefault="00204E09" w:rsidP="00204E09">
      <w:pPr>
        <w:pStyle w:val="NormalWeb"/>
        <w:ind w:left="567" w:hanging="567"/>
      </w:pPr>
      <w:r>
        <w:t xml:space="preserve">Shane, E. (2020, August 7). </w:t>
      </w:r>
      <w:r>
        <w:rPr>
          <w:i/>
          <w:iCs/>
        </w:rPr>
        <w:t>Computer Basics: Understanding Operating Systems</w:t>
      </w:r>
      <w:r>
        <w:t xml:space="preserve">. GCFGlobal.org. https://edu.gcfglobal.org/en/computerbasics/understanding-operating-systems/1/. </w:t>
      </w:r>
    </w:p>
    <w:p w14:paraId="26937D3B" w14:textId="66544BB3" w:rsidR="006860CD" w:rsidRPr="00223DB1" w:rsidRDefault="006860CD" w:rsidP="00395550">
      <w:pPr>
        <w:rPr>
          <w:color w:val="auto"/>
        </w:rPr>
      </w:pPr>
    </w:p>
    <w:sectPr w:rsidR="006860CD" w:rsidRPr="00223DB1" w:rsidSect="004B7E44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69F11" w14:textId="77777777" w:rsidR="00D90556" w:rsidRDefault="00D90556" w:rsidP="004B7E44">
      <w:r>
        <w:separator/>
      </w:r>
    </w:p>
  </w:endnote>
  <w:endnote w:type="continuationSeparator" w:id="0">
    <w:p w14:paraId="681463B9" w14:textId="77777777" w:rsidR="00D90556" w:rsidRDefault="00D90556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5A5FA" w14:textId="77777777" w:rsidR="003C3225" w:rsidRDefault="003C322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60962C5E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4C0E6DC6" w14:textId="2B88D1BD" w:rsidR="004B7E44" w:rsidRDefault="003C3225" w:rsidP="004B7E44">
          <w:pPr>
            <w:pStyle w:val="Footer"/>
          </w:pPr>
          <w:r w:rsidRPr="003C3225">
            <w:t>https://fady-sabry11.github.io/html-project-repo/</w:t>
          </w:r>
        </w:p>
      </w:tc>
    </w:tr>
  </w:tbl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52A9A3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CBD0E" w14:textId="77777777" w:rsidR="00D90556" w:rsidRDefault="00D90556" w:rsidP="004B7E44">
      <w:r>
        <w:separator/>
      </w:r>
    </w:p>
  </w:footnote>
  <w:footnote w:type="continuationSeparator" w:id="0">
    <w:p w14:paraId="0EB6F078" w14:textId="77777777" w:rsidR="00D90556" w:rsidRDefault="00D90556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97E93" w14:textId="77777777" w:rsidR="003C3225" w:rsidRDefault="003C322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1740CF56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006E019F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3BEF4259" wp14:editId="64D13110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487A565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3BEF4259" id="Rectangle 11" o:spid="_x0000_s1043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" fillcolor="#a4063e [3204]" stroked="f" strokeweight="2pt">
                    <v:textbox>
                      <w:txbxContent>
                        <w:p w14:paraId="5487A565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D5F8E" w14:textId="77777777" w:rsidR="003C3225" w:rsidRDefault="003C322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579"/>
    <w:rsid w:val="00000717"/>
    <w:rsid w:val="00002C94"/>
    <w:rsid w:val="0004063F"/>
    <w:rsid w:val="00061BB7"/>
    <w:rsid w:val="0006301D"/>
    <w:rsid w:val="00086094"/>
    <w:rsid w:val="00152A2D"/>
    <w:rsid w:val="00200EE0"/>
    <w:rsid w:val="00204E09"/>
    <w:rsid w:val="00217BC8"/>
    <w:rsid w:val="00223DB1"/>
    <w:rsid w:val="00256BBD"/>
    <w:rsid w:val="00293B83"/>
    <w:rsid w:val="002C7768"/>
    <w:rsid w:val="002D2AA0"/>
    <w:rsid w:val="002E1B31"/>
    <w:rsid w:val="00395550"/>
    <w:rsid w:val="003C3225"/>
    <w:rsid w:val="00415475"/>
    <w:rsid w:val="00426E30"/>
    <w:rsid w:val="00464832"/>
    <w:rsid w:val="00470751"/>
    <w:rsid w:val="004B7E44"/>
    <w:rsid w:val="004D5252"/>
    <w:rsid w:val="004F2B86"/>
    <w:rsid w:val="00507D00"/>
    <w:rsid w:val="005A718F"/>
    <w:rsid w:val="005E2497"/>
    <w:rsid w:val="006117A8"/>
    <w:rsid w:val="00636BB6"/>
    <w:rsid w:val="00650A8D"/>
    <w:rsid w:val="00654D65"/>
    <w:rsid w:val="006860CD"/>
    <w:rsid w:val="006A3CE7"/>
    <w:rsid w:val="006B71AD"/>
    <w:rsid w:val="00724891"/>
    <w:rsid w:val="007516CF"/>
    <w:rsid w:val="00753024"/>
    <w:rsid w:val="00790CC5"/>
    <w:rsid w:val="008B33BC"/>
    <w:rsid w:val="008B779B"/>
    <w:rsid w:val="008E5987"/>
    <w:rsid w:val="009120E9"/>
    <w:rsid w:val="00945900"/>
    <w:rsid w:val="0098596D"/>
    <w:rsid w:val="00996579"/>
    <w:rsid w:val="009B1077"/>
    <w:rsid w:val="009C396C"/>
    <w:rsid w:val="009C43FB"/>
    <w:rsid w:val="009E5901"/>
    <w:rsid w:val="00AB2769"/>
    <w:rsid w:val="00AC39BB"/>
    <w:rsid w:val="00B56117"/>
    <w:rsid w:val="00B572B4"/>
    <w:rsid w:val="00B80578"/>
    <w:rsid w:val="00B909A3"/>
    <w:rsid w:val="00BE1D4F"/>
    <w:rsid w:val="00BF0D1D"/>
    <w:rsid w:val="00C35A21"/>
    <w:rsid w:val="00CA00F0"/>
    <w:rsid w:val="00CE120D"/>
    <w:rsid w:val="00D90556"/>
    <w:rsid w:val="00DB26A7"/>
    <w:rsid w:val="00DF69B7"/>
    <w:rsid w:val="00E32002"/>
    <w:rsid w:val="00E76CAD"/>
    <w:rsid w:val="00E94B5F"/>
    <w:rsid w:val="00EC2CE8"/>
    <w:rsid w:val="00EF6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7E9B04"/>
  <w15:chartTrackingRefBased/>
  <w15:docId w15:val="{39C6E2F4-161B-43E1-BA93-C6414715E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character" w:styleId="Strong">
    <w:name w:val="Strong"/>
    <w:basedOn w:val="DefaultParagraphFont"/>
    <w:uiPriority w:val="22"/>
    <w:qFormat/>
    <w:rsid w:val="005E2497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6860CD"/>
    <w:pPr>
      <w:spacing w:after="200" w:line="240" w:lineRule="auto"/>
    </w:pPr>
    <w:rPr>
      <w:i/>
      <w:iCs/>
      <w:color w:val="282660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204E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8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\AppData\Local\Microsoft\Office\16.0\DTS\en-US%7b9D872908-9350-43AD-8429-2E45DC336BAA%7d\%7b02D97477-56F7-4A85-A112-D499923054E2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56D010-7196-4ABC-B3CE-89B5793F9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{02D97477-56F7-4A85-A112-D499923054E2}tf16392796_win32</Template>
  <TotalTime>165</TotalTime>
  <Pages>5</Pages>
  <Words>238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Project brief</dc:subject>
  <dc:creator>l</dc:creator>
  <cp:keywords/>
  <dc:description/>
  <cp:lastModifiedBy>Bebawi, Fady</cp:lastModifiedBy>
  <cp:revision>47</cp:revision>
  <dcterms:created xsi:type="dcterms:W3CDTF">2021-06-08T18:31:00Z</dcterms:created>
  <dcterms:modified xsi:type="dcterms:W3CDTF">2021-06-08T22:08:00Z</dcterms:modified>
</cp:coreProperties>
</file>